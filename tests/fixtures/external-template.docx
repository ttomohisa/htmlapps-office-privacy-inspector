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 w:rsidR="00112233" w:rsidRDefault="00ABCDEF">
      <w:r>
        <w:t>Visible text</w:t>
      </w:r>
    </w:p>
    <w:p>
      <w:hyperlink r:id="rIdHyper">
        <w:r>
          <w:t>External link</w:t>
        </w:r>
      </w:hyperlink>
    </w:p>
    <w:sectPr/>
  </w:body>
</w:document>
</file>

<file path=word/settings.xml><?xml version="1.0" encoding="utf-8"?>
<w:settings xmlns:w="http://schemas.openxmlformats.org/wordprocessingml/2006/main" xmlns:r="http://schemas.openxmlformats.org/officeDocument/2006/relationships">
  <w:rsids>
    <w:rsidRoot w:val="00112233"/>
    <w:rsid w:val="00ABCDEF"/>
    <w:rsid w:val="00FEDCBA"/>
  </w:rsids>
  <w:attachedTemplate r:id="rIdTemplate"/>
</w:settings>
</file>

<file path=word/styles.xml><?xml version="1.0" encoding="utf-8"?>
<w:styles xmlns:w="http://schemas.openxmlformats.org/wordprocessingml/2006/main">
  <w:style w:type="character" w:styleId="HiddenChar">
    <w:name w:val="Hidden Char"/>
    <w:rPr>
      <w:vanish/>
    </w:rPr>
  </w:style>
  <w:style w:type="character" w:styleId="HiddenDerived">
    <w:basedOn w:val="HiddenChar"/>
  </w:style>
</w:styles>
</file>

<file path=word/_rels/document.xml.rels><?xml version="1.0" encoding="UTF-8" standalone="yes"?><Relationships xmlns="http://schemas.openxmlformats.org/package/2006/relationships"><Relationship Id="rIdHyper" Type="http://schemas.openxmlformats.org/officeDocument/2006/relationships/hyperlink" Target="https://example.com/private-review" TargetMode="External"/></Relationships>
</file>

<file path=word/_rels/settings.xml.rels><?xml version="1.0" encoding="UTF-8" standalone="yes"?><Relationships xmlns="http://schemas.openxmlformats.org/package/2006/relationships"><Relationship Id="rIdTemplate" Type="http://schemas.openxmlformats.org/officeDocument/2006/relationships/attachedTemplate" Target="file:///C:/Users/tanaka/Templates/secret.dotx" TargetMode="External"/></Relationships>
</file>

<file path=docProps/app.xml><?xml version="1.0" encoding="utf-8"?>
<Properties xmlns="http://schemas.openxmlformats.org/officeDocument/2006/extended-properties">
  <Application>Fixture Generator</Application>
  <Company>Browser Kitty Test</Company>
  <TotalTime>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DOCX Inspector Fixture</dc:title>
  <dc:creator>Fixture Author</dc:creator>
  <cp:lastModifiedBy>Reviewer</cp:lastModifiedBy>
  <dcterms:created xsi:type="dcterms:W3CDTF">2026-09-26T00:00:00Z</dcterms:created>
</cp:coreProperties>
</file>